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F83F" w14:textId="77777777" w:rsidR="00B2399A" w:rsidRDefault="00000000">
      <w:pPr>
        <w:jc w:val="center"/>
      </w:pPr>
      <w:r>
        <w:rPr>
          <w:rFonts w:ascii="Times New Roman" w:hAnsi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C922435" wp14:editId="7D83DDD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9" cy="526410"/>
            <wp:effectExtent l="0" t="0" r="631" b="6990"/>
            <wp:wrapTight wrapText="bothSides">
              <wp:wrapPolygon edited="0">
                <wp:start x="0" y="0"/>
                <wp:lineTo x="0" y="21130"/>
                <wp:lineTo x="21102" y="21130"/>
                <wp:lineTo x="21102" y="0"/>
                <wp:lineTo x="0" y="0"/>
              </wp:wrapPolygon>
            </wp:wrapTight>
            <wp:docPr id="1773789290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469" cy="5264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lang w:val="en-US"/>
        </w:rPr>
        <w:t>BRINDAVAN ANGLO VEDIC INTERNATIONAL SENIOR SECONDARY SCHOOL</w:t>
      </w:r>
    </w:p>
    <w:p w14:paraId="55996546" w14:textId="77777777" w:rsidR="00B2399A" w:rsidRDefault="00000000">
      <w:pPr>
        <w:ind w:left="2160" w:firstLine="720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Affiliated to CBSE, New Delhi</w:t>
      </w:r>
    </w:p>
    <w:p w14:paraId="78CF06D8" w14:textId="77777777" w:rsidR="00B2399A" w:rsidRDefault="00000000">
      <w:p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Name:</w:t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  <w:t>SCIENCE WORK SHEET</w:t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  <w:t>DATE:</w:t>
      </w:r>
    </w:p>
    <w:p w14:paraId="39467332" w14:textId="77777777" w:rsidR="00B2399A" w:rsidRDefault="00000000">
      <w:pPr>
        <w:pBdr>
          <w:bottom w:val="single" w:sz="12" w:space="1" w:color="000000"/>
        </w:pBdr>
      </w:pPr>
      <w:r>
        <w:rPr>
          <w:rFonts w:ascii="Times New Roman" w:hAnsi="Times New Roman"/>
          <w:b/>
          <w:bCs/>
          <w:lang w:val="en-US"/>
        </w:rPr>
        <w:t>STD: V</w:t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5EBE2033" w14:textId="77777777" w:rsidR="00B2399A" w:rsidRDefault="00B2399A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3EE638F7" w14:textId="77777777" w:rsidR="00B2399A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Observe the pictures given below and write the type of accidents/ injury shown in each.</w:t>
      </w:r>
    </w:p>
    <w:p w14:paraId="21243FE9" w14:textId="77777777" w:rsidR="00B2399A" w:rsidRDefault="00B2399A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06B4A1DE" w14:textId="77777777" w:rsidR="00B2399A" w:rsidRDefault="00B2399A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5AB27B6B" w14:textId="77777777" w:rsidR="00B2399A" w:rsidRDefault="00000000">
      <w:pPr>
        <w:pStyle w:val="ListParagraph"/>
        <w:ind w:left="1080"/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6E18F97" wp14:editId="564E66A6">
            <wp:simplePos x="0" y="0"/>
            <wp:positionH relativeFrom="column">
              <wp:posOffset>2470151</wp:posOffset>
            </wp:positionH>
            <wp:positionV relativeFrom="paragraph">
              <wp:posOffset>67308</wp:posOffset>
            </wp:positionV>
            <wp:extent cx="1623727" cy="2044698"/>
            <wp:effectExtent l="0" t="0" r="0" b="0"/>
            <wp:wrapNone/>
            <wp:docPr id="1853583313" name="Picture 1" descr="A cartoon of a child with a broken ar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727" cy="20446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8C4E37F" wp14:editId="545835E9">
            <wp:simplePos x="0" y="0"/>
            <wp:positionH relativeFrom="column">
              <wp:posOffset>4362446</wp:posOffset>
            </wp:positionH>
            <wp:positionV relativeFrom="paragraph">
              <wp:posOffset>156206</wp:posOffset>
            </wp:positionV>
            <wp:extent cx="1678938" cy="1835145"/>
            <wp:effectExtent l="0" t="0" r="0" b="0"/>
            <wp:wrapNone/>
            <wp:docPr id="185292127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938" cy="18351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718FD04" wp14:editId="74AF6654">
            <wp:simplePos x="0" y="0"/>
            <wp:positionH relativeFrom="column">
              <wp:posOffset>685800</wp:posOffset>
            </wp:positionH>
            <wp:positionV relativeFrom="paragraph">
              <wp:posOffset>-2542</wp:posOffset>
            </wp:positionV>
            <wp:extent cx="1573307" cy="2057400"/>
            <wp:effectExtent l="0" t="0" r="7843" b="0"/>
            <wp:wrapNone/>
            <wp:docPr id="2301937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3307" cy="2057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</w:p>
    <w:p w14:paraId="0C359370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7E65E1D0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2594D642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59EC78D1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5FE3D7C5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42D98558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2DDD6693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21B4D492" w14:textId="77777777" w:rsidR="00B2399A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Choose the correct answer:</w:t>
      </w:r>
    </w:p>
    <w:p w14:paraId="314B9D3D" w14:textId="77777777" w:rsidR="00B2399A" w:rsidRDefault="00B2399A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3CDBE97A" w14:textId="77777777" w:rsidR="00B2399A" w:rsidRDefault="00000000"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7F5A998" wp14:editId="7677D01B">
            <wp:simplePos x="0" y="0"/>
            <wp:positionH relativeFrom="margin">
              <wp:posOffset>-254002</wp:posOffset>
            </wp:positionH>
            <wp:positionV relativeFrom="paragraph">
              <wp:posOffset>98426</wp:posOffset>
            </wp:positionV>
            <wp:extent cx="6465667" cy="3531348"/>
            <wp:effectExtent l="0" t="0" r="0" b="0"/>
            <wp:wrapNone/>
            <wp:docPr id="932159679" name="Picture 1" descr="A close-up of a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5667" cy="35313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B98CFA0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106212F5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1D7DEEB6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033B8E5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ECF76DF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80FFA65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805B3B5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DCBF760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4DE08CD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75045BAA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33D75A1" w14:textId="77777777" w:rsidR="00B2399A" w:rsidRDefault="00B2399A">
      <w:pPr>
        <w:rPr>
          <w:rFonts w:ascii="Times New Roman" w:hAnsi="Times New Roman"/>
          <w:b/>
          <w:bCs/>
          <w:sz w:val="24"/>
          <w:szCs w:val="24"/>
        </w:rPr>
      </w:pPr>
    </w:p>
    <w:p w14:paraId="27D6787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9D8DC1A" w14:textId="77777777" w:rsidR="00B2399A" w:rsidRDefault="00000000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F80ADFB" w14:textId="77777777" w:rsidR="00B2399A" w:rsidRDefault="00000000">
      <w:pPr>
        <w:pStyle w:val="ListParagraph"/>
        <w:numPr>
          <w:ilvl w:val="0"/>
          <w:numId w:val="1"/>
        </w:numPr>
        <w:tabs>
          <w:tab w:val="left" w:pos="-36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Find the type of lever and locate the fulcrum, load and effort in the following images:</w:t>
      </w:r>
    </w:p>
    <w:p w14:paraId="469F5C89" w14:textId="77777777" w:rsidR="00B2399A" w:rsidRDefault="00B2399A">
      <w:pPr>
        <w:tabs>
          <w:tab w:val="left" w:pos="1440"/>
        </w:tabs>
      </w:pPr>
    </w:p>
    <w:p w14:paraId="6AADD240" w14:textId="77777777" w:rsidR="00B2399A" w:rsidRDefault="00000000">
      <w:pPr>
        <w:pStyle w:val="ListParagraph"/>
        <w:tabs>
          <w:tab w:val="left" w:pos="1440"/>
        </w:tabs>
        <w:ind w:left="1080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D779C3C" wp14:editId="20B19087">
            <wp:simplePos x="0" y="0"/>
            <wp:positionH relativeFrom="column">
              <wp:posOffset>3346447</wp:posOffset>
            </wp:positionH>
            <wp:positionV relativeFrom="paragraph">
              <wp:posOffset>39374</wp:posOffset>
            </wp:positionV>
            <wp:extent cx="2086605" cy="1620042"/>
            <wp:effectExtent l="0" t="0" r="8895" b="0"/>
            <wp:wrapNone/>
            <wp:docPr id="17825932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605" cy="16200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57023FB7" wp14:editId="0C5343EC">
            <wp:extent cx="2299286" cy="1664125"/>
            <wp:effectExtent l="0" t="0" r="5764" b="0"/>
            <wp:docPr id="13665000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9286" cy="1664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967E354" w14:textId="77777777" w:rsidR="00B2399A" w:rsidRDefault="00B2399A">
      <w:pPr>
        <w:pStyle w:val="ListParagraph"/>
        <w:tabs>
          <w:tab w:val="left" w:pos="1440"/>
        </w:tabs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1188CD95" w14:textId="77777777" w:rsidR="00B2399A" w:rsidRDefault="00000000">
      <w:pPr>
        <w:pStyle w:val="ListParagraph"/>
        <w:tabs>
          <w:tab w:val="left" w:pos="1440"/>
        </w:tabs>
        <w:ind w:left="108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161728C" wp14:editId="42745F71">
            <wp:simplePos x="0" y="0"/>
            <wp:positionH relativeFrom="column">
              <wp:posOffset>3511552</wp:posOffset>
            </wp:positionH>
            <wp:positionV relativeFrom="paragraph">
              <wp:posOffset>71122</wp:posOffset>
            </wp:positionV>
            <wp:extent cx="1970394" cy="1564373"/>
            <wp:effectExtent l="0" t="0" r="0" b="0"/>
            <wp:wrapNone/>
            <wp:docPr id="16511350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0394" cy="15643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57E5230" wp14:editId="5A23B0A3">
            <wp:extent cx="2350044" cy="1670435"/>
            <wp:effectExtent l="0" t="0" r="0" b="5965"/>
            <wp:docPr id="84858767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0044" cy="16704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48438C38" w14:textId="77777777" w:rsidR="00B2399A" w:rsidRDefault="00B2399A">
      <w:pPr>
        <w:pStyle w:val="ListParagraph"/>
        <w:tabs>
          <w:tab w:val="left" w:pos="1440"/>
        </w:tabs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626717EF" w14:textId="77777777" w:rsidR="00B2399A" w:rsidRDefault="00000000">
      <w:pPr>
        <w:pStyle w:val="ListParagraph"/>
        <w:tabs>
          <w:tab w:val="left" w:pos="1440"/>
        </w:tabs>
        <w:ind w:left="1080"/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63C35B5" wp14:editId="6EE52815">
            <wp:simplePos x="0" y="0"/>
            <wp:positionH relativeFrom="margin">
              <wp:align>right</wp:align>
            </wp:positionH>
            <wp:positionV relativeFrom="paragraph">
              <wp:posOffset>7616</wp:posOffset>
            </wp:positionV>
            <wp:extent cx="2305046" cy="1689097"/>
            <wp:effectExtent l="0" t="0" r="4" b="6353"/>
            <wp:wrapNone/>
            <wp:docPr id="77296291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46" cy="16890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83FAAD5" wp14:editId="6D899B4C">
            <wp:extent cx="2007967" cy="1771320"/>
            <wp:effectExtent l="0" t="0" r="0" b="330"/>
            <wp:docPr id="12182994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7967" cy="1771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80E12A1" w14:textId="77777777" w:rsidR="00B2399A" w:rsidRDefault="00B2399A">
      <w:pPr>
        <w:pStyle w:val="ListParagraph"/>
        <w:tabs>
          <w:tab w:val="left" w:pos="1440"/>
        </w:tabs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3EED660F" w14:textId="77777777" w:rsidR="00B2399A" w:rsidRDefault="00000000">
      <w:pPr>
        <w:pStyle w:val="ListParagraph"/>
        <w:tabs>
          <w:tab w:val="left" w:pos="1440"/>
        </w:tabs>
        <w:ind w:left="1080"/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53179E5B" wp14:editId="4C22EAB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021208" cy="1828800"/>
            <wp:effectExtent l="0" t="0" r="0" b="0"/>
            <wp:wrapNone/>
            <wp:docPr id="711572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1208" cy="182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29255C6" wp14:editId="72F18616">
            <wp:simplePos x="0" y="0"/>
            <wp:positionH relativeFrom="column">
              <wp:posOffset>704846</wp:posOffset>
            </wp:positionH>
            <wp:positionV relativeFrom="paragraph">
              <wp:posOffset>88267</wp:posOffset>
            </wp:positionV>
            <wp:extent cx="2362196" cy="1720845"/>
            <wp:effectExtent l="0" t="0" r="4" b="0"/>
            <wp:wrapNone/>
            <wp:docPr id="171910639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196" cy="17208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4711070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70905AFF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6CFFDF52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2F274234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102390A5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3F70D5EB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66CB7940" w14:textId="77777777" w:rsidR="00B2399A" w:rsidRDefault="00B2399A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26F78722" w14:textId="77777777" w:rsidR="00B2399A" w:rsidRDefault="00000000">
      <w:pPr>
        <w:pStyle w:val="ListParagraph"/>
        <w:numPr>
          <w:ilvl w:val="0"/>
          <w:numId w:val="1"/>
        </w:numPr>
        <w:tabs>
          <w:tab w:val="left" w:pos="-360"/>
        </w:tabs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36B1EF42" wp14:editId="633474CA">
            <wp:simplePos x="0" y="0"/>
            <wp:positionH relativeFrom="margin">
              <wp:posOffset>882652</wp:posOffset>
            </wp:positionH>
            <wp:positionV relativeFrom="paragraph">
              <wp:posOffset>463545</wp:posOffset>
            </wp:positionV>
            <wp:extent cx="3917947" cy="3911602"/>
            <wp:effectExtent l="0" t="0" r="6353" b="0"/>
            <wp:wrapNone/>
            <wp:docPr id="8405181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7947" cy="39116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>Draw or stick pictures of what you think should be inside a first aid kit in this empty one:</w:t>
      </w:r>
    </w:p>
    <w:p w14:paraId="0107F900" w14:textId="77777777" w:rsidR="00B2399A" w:rsidRDefault="00000000">
      <w:pPr>
        <w:tabs>
          <w:tab w:val="left" w:pos="1440"/>
        </w:tabs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9E819B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82F5B7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BD4F5B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3E2DA2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0D7C2E5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05C6B8F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49738C6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869D1A1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E9BF530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01A1B42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494B7A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85735B3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4B3E34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423E18F" w14:textId="77777777" w:rsidR="00B2399A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Identify what kind of action is performed in the following pictures either pull or push:</w:t>
      </w:r>
    </w:p>
    <w:p w14:paraId="3F90E398" w14:textId="77777777" w:rsidR="00B2399A" w:rsidRDefault="00000000">
      <w:pPr>
        <w:tabs>
          <w:tab w:val="left" w:pos="1440"/>
        </w:tabs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6E7163F7" wp14:editId="0F14DADE">
            <wp:simplePos x="0" y="0"/>
            <wp:positionH relativeFrom="column">
              <wp:posOffset>1066803</wp:posOffset>
            </wp:positionH>
            <wp:positionV relativeFrom="paragraph">
              <wp:posOffset>101598</wp:posOffset>
            </wp:positionV>
            <wp:extent cx="3851772" cy="3829049"/>
            <wp:effectExtent l="0" t="0" r="0" b="1"/>
            <wp:wrapNone/>
            <wp:docPr id="8218221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772" cy="38290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478245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01733EA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52F59B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491CD26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878021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EF5FBF6" w14:textId="77777777" w:rsidR="00B2399A" w:rsidRDefault="00B2399A">
      <w:pPr>
        <w:tabs>
          <w:tab w:val="left" w:pos="1440"/>
        </w:tabs>
      </w:pPr>
    </w:p>
    <w:p w14:paraId="2DCFD5B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946ED61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10D6D8A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B30360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3957DCA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90780A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FDF7171" w14:textId="77777777" w:rsidR="00B2399A" w:rsidRDefault="00B2399A">
      <w:pPr>
        <w:pStyle w:val="ListParagraph"/>
        <w:tabs>
          <w:tab w:val="left" w:pos="1440"/>
        </w:tabs>
        <w:ind w:left="1080"/>
        <w:rPr>
          <w:rFonts w:ascii="Times New Roman" w:hAnsi="Times New Roman"/>
          <w:sz w:val="24"/>
          <w:szCs w:val="24"/>
        </w:rPr>
      </w:pPr>
    </w:p>
    <w:p w14:paraId="5A0FCFAB" w14:textId="77777777" w:rsidR="00B2399A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Resolve the following cross word:</w:t>
      </w:r>
    </w:p>
    <w:p w14:paraId="2B9EC83C" w14:textId="77777777" w:rsidR="00B2399A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E1D2BED" wp14:editId="302ADC32">
            <wp:simplePos x="0" y="0"/>
            <wp:positionH relativeFrom="margin">
              <wp:align>center</wp:align>
            </wp:positionH>
            <wp:positionV relativeFrom="paragraph">
              <wp:posOffset>327656</wp:posOffset>
            </wp:positionV>
            <wp:extent cx="6096524" cy="4362446"/>
            <wp:effectExtent l="0" t="0" r="0" b="4"/>
            <wp:wrapNone/>
            <wp:docPr id="14131184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4" cy="43624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5747BF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0C4883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EAAD636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AE8B7DA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CE1DEC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02BE45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EE4917C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1AE29BF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1846D3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05E8EE0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69C148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CCD0B5C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139B3C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DB357BF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43A34E5" w14:textId="77777777" w:rsidR="00B2399A" w:rsidRDefault="00B2399A">
      <w:pPr>
        <w:tabs>
          <w:tab w:val="left" w:pos="1440"/>
        </w:tabs>
      </w:pPr>
    </w:p>
    <w:p w14:paraId="080C0E5C" w14:textId="77777777" w:rsidR="00B2399A" w:rsidRDefault="00000000">
      <w:pPr>
        <w:tabs>
          <w:tab w:val="left" w:pos="1440"/>
        </w:tabs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</w:p>
    <w:p w14:paraId="518F98BE" w14:textId="77777777" w:rsidR="00B2399A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774E2D5F" wp14:editId="0D2F9318">
            <wp:simplePos x="0" y="0"/>
            <wp:positionH relativeFrom="margin">
              <wp:align>left</wp:align>
            </wp:positionH>
            <wp:positionV relativeFrom="paragraph">
              <wp:posOffset>2542</wp:posOffset>
            </wp:positionV>
            <wp:extent cx="3056894" cy="2377440"/>
            <wp:effectExtent l="0" t="0" r="0" b="3810"/>
            <wp:wrapNone/>
            <wp:docPr id="207610171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6894" cy="23774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52AC3AD" wp14:editId="04A1BA63">
            <wp:simplePos x="0" y="0"/>
            <wp:positionH relativeFrom="column">
              <wp:posOffset>3142619</wp:posOffset>
            </wp:positionH>
            <wp:positionV relativeFrom="paragraph">
              <wp:posOffset>2542</wp:posOffset>
            </wp:positionV>
            <wp:extent cx="3142619" cy="2296799"/>
            <wp:effectExtent l="0" t="0" r="631" b="8251"/>
            <wp:wrapNone/>
            <wp:docPr id="12607236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2619" cy="22967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CE3892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010F4EF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59139E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F676540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CA43EB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406AC9F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F194E2A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8D88B82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66CC39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597FE4C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3039B46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C68BB6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8EA124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6CBAF37" w14:textId="77777777" w:rsidR="00B2399A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Match the word with the pictures: </w:t>
      </w:r>
    </w:p>
    <w:p w14:paraId="0F0DBC35" w14:textId="77777777" w:rsidR="00B2399A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4B78293A" wp14:editId="5BD277ED">
            <wp:simplePos x="0" y="0"/>
            <wp:positionH relativeFrom="margin">
              <wp:posOffset>-107954</wp:posOffset>
            </wp:positionH>
            <wp:positionV relativeFrom="paragraph">
              <wp:posOffset>147959</wp:posOffset>
            </wp:positionV>
            <wp:extent cx="6301359" cy="7885886"/>
            <wp:effectExtent l="0" t="0" r="4191" b="814"/>
            <wp:wrapNone/>
            <wp:docPr id="93915690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359" cy="788588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CF9EDF6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B2AAC6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F2450BE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F3A6FC0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FDDF3C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0DE5A75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D411EAF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642F3C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18F92E1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C029D4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B596B76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07C7B90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29D1A2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001380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9CEAFDE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93DBD41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09233A3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3D3E9EE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3C210B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7086B11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9002732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5EC6F9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A82108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AC103F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9C26E1A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306C4F2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5BE482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FE33B5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B68488D" w14:textId="77777777" w:rsidR="00B2399A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Identify the transformation of energy based on the activities listed in the table:</w:t>
      </w:r>
    </w:p>
    <w:p w14:paraId="1AB44229" w14:textId="77777777" w:rsidR="00B2399A" w:rsidRDefault="00000000">
      <w:pPr>
        <w:pStyle w:val="ListParagraph"/>
        <w:tabs>
          <w:tab w:val="left" w:pos="1440"/>
        </w:tabs>
        <w:ind w:left="1080"/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344FA17B" wp14:editId="6DF2B21D">
            <wp:simplePos x="0" y="0"/>
            <wp:positionH relativeFrom="column">
              <wp:posOffset>692145</wp:posOffset>
            </wp:positionH>
            <wp:positionV relativeFrom="paragraph">
              <wp:posOffset>192408</wp:posOffset>
            </wp:positionV>
            <wp:extent cx="4190329" cy="4476335"/>
            <wp:effectExtent l="0" t="0" r="671" b="415"/>
            <wp:wrapNone/>
            <wp:docPr id="3255050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0329" cy="44763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05AD8F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8424CCE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28942D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6D6214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FC84FB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2A77AB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E1BD11D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C32316E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C9F3861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342BEF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2A5393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790B5E4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59ECD89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83FD537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3E36DA8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6F2953B" w14:textId="77777777" w:rsidR="00B2399A" w:rsidRDefault="00B2399A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353D20D" w14:textId="77777777" w:rsidR="00B2399A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Find the scramble words related to first aid:</w:t>
      </w:r>
    </w:p>
    <w:p w14:paraId="11ADF97E" w14:textId="77777777" w:rsidR="00B2399A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12A7F8DA" wp14:editId="51026F7A">
            <wp:simplePos x="0" y="0"/>
            <wp:positionH relativeFrom="margin">
              <wp:align>center</wp:align>
            </wp:positionH>
            <wp:positionV relativeFrom="paragraph">
              <wp:posOffset>23490</wp:posOffset>
            </wp:positionV>
            <wp:extent cx="4343400" cy="3324026"/>
            <wp:effectExtent l="0" t="0" r="0" b="0"/>
            <wp:wrapNone/>
            <wp:docPr id="14970815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2402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A491629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0E4165C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93A9DBE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8C23F17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EFB309E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585006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A6C610F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AD42B6E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892F087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8225584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68378710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545500C" w14:textId="77777777" w:rsidR="00B2399A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Identify the simple machines shown in the picture given below. Write the name and the type of each in the space provided:  </w:t>
      </w:r>
    </w:p>
    <w:p w14:paraId="3F1CB107" w14:textId="77777777" w:rsidR="00B2399A" w:rsidRDefault="00000000">
      <w:pPr>
        <w:pStyle w:val="ListParagraph"/>
        <w:ind w:left="1080"/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657B8292" wp14:editId="4E4D006B">
            <wp:simplePos x="0" y="0"/>
            <wp:positionH relativeFrom="margin">
              <wp:posOffset>-292095</wp:posOffset>
            </wp:positionH>
            <wp:positionV relativeFrom="paragraph">
              <wp:posOffset>239399</wp:posOffset>
            </wp:positionV>
            <wp:extent cx="6394454" cy="4292595"/>
            <wp:effectExtent l="0" t="0" r="6346" b="0"/>
            <wp:wrapNone/>
            <wp:docPr id="16547560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4454" cy="42925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AC03D1F" w14:textId="77777777" w:rsidR="00B2399A" w:rsidRDefault="00B2399A"/>
    <w:p w14:paraId="4BF5B776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C8C049B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29986E0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6D80DAD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991789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6CCB40E5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C857273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68476ED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2D33113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B0E6A9C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31CD22B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3B779E4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0CBD122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622E3C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5388289C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98AC16D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B2B3F2D" w14:textId="77777777" w:rsidR="00B2399A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_________________________________________________________________________</w:t>
      </w:r>
    </w:p>
    <w:p w14:paraId="55236D40" w14:textId="77777777" w:rsidR="00B2399A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_________________________________________________________________________</w:t>
      </w:r>
    </w:p>
    <w:p w14:paraId="4B230A2A" w14:textId="77777777" w:rsidR="00B2399A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_________________________________________________________________________</w:t>
      </w:r>
    </w:p>
    <w:p w14:paraId="1A49C5E7" w14:textId="77777777" w:rsidR="00B2399A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_________________________________________________________________________</w:t>
      </w:r>
    </w:p>
    <w:p w14:paraId="1B39DDD3" w14:textId="77777777" w:rsidR="00B2399A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_________________________________________________________________________</w:t>
      </w:r>
    </w:p>
    <w:p w14:paraId="15FFB641" w14:textId="77777777" w:rsidR="00B2399A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_________________________________________________________________________</w:t>
      </w:r>
    </w:p>
    <w:p w14:paraId="0DFFA3D9" w14:textId="77777777" w:rsidR="00B2399A" w:rsidRDefault="00B2399A">
      <w:pPr>
        <w:spacing w:before="100" w:line="249" w:lineRule="auto"/>
        <w:rPr>
          <w:rFonts w:ascii="Times New Roman" w:hAnsi="Times New Roman"/>
          <w:sz w:val="24"/>
          <w:szCs w:val="24"/>
        </w:rPr>
      </w:pPr>
    </w:p>
    <w:p w14:paraId="233D7335" w14:textId="77777777" w:rsidR="00B2399A" w:rsidRDefault="00B2399A">
      <w:pPr>
        <w:spacing w:before="100" w:line="249" w:lineRule="auto"/>
        <w:rPr>
          <w:rFonts w:ascii="Times New Roman" w:hAnsi="Times New Roman"/>
          <w:sz w:val="24"/>
          <w:szCs w:val="24"/>
        </w:rPr>
      </w:pPr>
    </w:p>
    <w:p w14:paraId="077974A6" w14:textId="77777777" w:rsidR="00B2399A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Mind map of simple machine:</w:t>
      </w:r>
    </w:p>
    <w:p w14:paraId="597CC737" w14:textId="77777777" w:rsidR="00B2399A" w:rsidRDefault="00000000"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7B15D97E" wp14:editId="1045A1B3">
            <wp:simplePos x="0" y="0"/>
            <wp:positionH relativeFrom="margin">
              <wp:align>right</wp:align>
            </wp:positionH>
            <wp:positionV relativeFrom="paragraph">
              <wp:posOffset>157477</wp:posOffset>
            </wp:positionV>
            <wp:extent cx="5734046" cy="3738396"/>
            <wp:effectExtent l="0" t="0" r="4" b="0"/>
            <wp:wrapNone/>
            <wp:docPr id="213183847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46" cy="37383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2F36AB0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6F50B66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6719C48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F851F24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1088FA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07AEE6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717BF6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515B24C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C65EC95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D31DF98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D5B82AD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AB10EBC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58F2967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6034057F" w14:textId="77777777" w:rsidR="00B2399A" w:rsidRDefault="00B2399A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46C3B200" w14:textId="77777777" w:rsidR="00B2399A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Picture talk:</w:t>
      </w:r>
    </w:p>
    <w:p w14:paraId="5C90942C" w14:textId="77777777" w:rsidR="00B2399A" w:rsidRDefault="00000000"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5A590B4B" wp14:editId="25133016">
            <wp:simplePos x="0" y="0"/>
            <wp:positionH relativeFrom="column">
              <wp:posOffset>857250</wp:posOffset>
            </wp:positionH>
            <wp:positionV relativeFrom="paragraph">
              <wp:posOffset>39364</wp:posOffset>
            </wp:positionV>
            <wp:extent cx="3531549" cy="2731065"/>
            <wp:effectExtent l="0" t="0" r="0" b="0"/>
            <wp:wrapNone/>
            <wp:docPr id="979225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1549" cy="27310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1914496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D00F7D9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1931130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AB2D8AB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0A2EE0A8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436D39EA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50539847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3205C691" w14:textId="77777777" w:rsidR="00B2399A" w:rsidRDefault="00B2399A">
      <w:pPr>
        <w:rPr>
          <w:rFonts w:ascii="Times New Roman" w:hAnsi="Times New Roman"/>
          <w:sz w:val="24"/>
          <w:szCs w:val="24"/>
        </w:rPr>
      </w:pPr>
    </w:p>
    <w:p w14:paraId="229F7C4C" w14:textId="77777777" w:rsidR="00B2399A" w:rsidRDefault="00000000">
      <w:pPr>
        <w:tabs>
          <w:tab w:val="left" w:pos="73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B703E5C" w14:textId="77777777" w:rsidR="00B2399A" w:rsidRDefault="00000000">
      <w:pPr>
        <w:tabs>
          <w:tab w:val="left" w:pos="73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Look at the picture and answer the following questions:</w:t>
      </w:r>
    </w:p>
    <w:p w14:paraId="7C152596" w14:textId="77777777" w:rsidR="00B2399A" w:rsidRDefault="00000000">
      <w:pPr>
        <w:tabs>
          <w:tab w:val="left" w:pos="73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Is the lady following the safety rules?</w:t>
      </w:r>
    </w:p>
    <w:p w14:paraId="524FE759" w14:textId="77777777" w:rsidR="00B2399A" w:rsidRDefault="00000000">
      <w:pPr>
        <w:tabs>
          <w:tab w:val="left" w:pos="73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</w:t>
      </w:r>
    </w:p>
    <w:p w14:paraId="5E6B24E9" w14:textId="77777777" w:rsidR="00B2399A" w:rsidRDefault="00000000">
      <w:pPr>
        <w:tabs>
          <w:tab w:val="left" w:pos="73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What should she do to put out the fire?</w:t>
      </w:r>
    </w:p>
    <w:p w14:paraId="4F73E7D8" w14:textId="77777777" w:rsidR="00B2399A" w:rsidRDefault="00000000">
      <w:pPr>
        <w:tabs>
          <w:tab w:val="left" w:pos="7340"/>
        </w:tabs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</w:t>
      </w:r>
    </w:p>
    <w:sectPr w:rsidR="00B2399A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A3C7" w14:textId="77777777" w:rsidR="000A76D6" w:rsidRDefault="000A76D6">
      <w:pPr>
        <w:spacing w:after="0" w:line="240" w:lineRule="auto"/>
      </w:pPr>
      <w:r>
        <w:separator/>
      </w:r>
    </w:p>
  </w:endnote>
  <w:endnote w:type="continuationSeparator" w:id="0">
    <w:p w14:paraId="68FB0CFE" w14:textId="77777777" w:rsidR="000A76D6" w:rsidRDefault="000A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A016" w14:textId="77777777" w:rsidR="0000000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69C49B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1BC0" w14:textId="77777777" w:rsidR="000A76D6" w:rsidRDefault="000A76D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4638CBE" w14:textId="77777777" w:rsidR="000A76D6" w:rsidRDefault="000A7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D2424"/>
    <w:multiLevelType w:val="multilevel"/>
    <w:tmpl w:val="89A87F9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55742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2399A"/>
    <w:rsid w:val="000A76D6"/>
    <w:rsid w:val="002E62EC"/>
    <w:rsid w:val="00B2399A"/>
    <w:rsid w:val="00B2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97B7"/>
  <w15:docId w15:val="{32485E8C-895D-4701-81E0-AB093E4A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7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dc:description/>
  <cp:lastModifiedBy>Venkatesan, Deivasigamani (Cognizant)</cp:lastModifiedBy>
  <cp:revision>2</cp:revision>
  <dcterms:created xsi:type="dcterms:W3CDTF">2025-11-02T15:52:00Z</dcterms:created>
  <dcterms:modified xsi:type="dcterms:W3CDTF">2025-11-02T15:52:00Z</dcterms:modified>
</cp:coreProperties>
</file>